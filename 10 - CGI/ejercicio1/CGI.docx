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1104426099"/>
        <w:docPartObj>
          <w:docPartGallery w:val="Cover Pages"/>
          <w:docPartUnique/>
        </w:docPartObj>
      </w:sdtPr>
      <w:sdtEndPr/>
      <w:sdtContent>
        <w:p w14:paraId="12483DDF" w14:textId="77777777" w:rsidR="007F47F7" w:rsidRDefault="007F47F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2608" behindDoc="1" locked="0" layoutInCell="1" allowOverlap="1" wp14:anchorId="0312B758" wp14:editId="0010554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A977888" w14:textId="77777777" w:rsidR="007F47F7" w:rsidRDefault="007F47F7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[Fecha]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312B758" id="Grupo 2" o:spid="_x0000_s1026" style="position:absolute;margin-left:0;margin-top:0;width:172.8pt;height:718.55pt;z-index:-25166387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A977888" w14:textId="77777777" w:rsidR="007F47F7" w:rsidRDefault="007F47F7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[Fecha]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0DA573DE" wp14:editId="1F5AB20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D7BBED" w14:textId="77777777" w:rsidR="007F47F7" w:rsidRDefault="00C16C3A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F215F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Adrian Delgado</w:t>
                                    </w:r>
                                  </w:sdtContent>
                                </w:sdt>
                              </w:p>
                              <w:p w14:paraId="02512FDE" w14:textId="77777777" w:rsidR="007F47F7" w:rsidRDefault="00C16C3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55D2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La arboleda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A573D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5465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2FD7BBED" w14:textId="77777777" w:rsidR="007F47F7" w:rsidRDefault="00C16C3A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F215F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Adrian Delgado</w:t>
                              </w:r>
                            </w:sdtContent>
                          </w:sdt>
                        </w:p>
                        <w:p w14:paraId="02512FDE" w14:textId="77777777" w:rsidR="007F47F7" w:rsidRDefault="00C16C3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55D2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La arboleda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756C8E90" wp14:editId="60A61C6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CEA7BD" w14:textId="15B84720" w:rsidR="007F47F7" w:rsidRDefault="00C16C3A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44DC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CGI</w:t>
                                    </w:r>
                                  </w:sdtContent>
                                </w:sdt>
                              </w:p>
                              <w:p w14:paraId="1005C49F" w14:textId="77777777" w:rsidR="007F47F7" w:rsidRDefault="00C16C3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F47F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[Subtítulo del documento]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6C8E90" id="Cuadro de texto 1" o:spid="_x0000_s1056" type="#_x0000_t202" style="position:absolute;margin-left:0;margin-top:0;width:4in;height:84.25pt;z-index:25165363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21CEA7BD" w14:textId="15B84720" w:rsidR="007F47F7" w:rsidRDefault="00C16C3A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44DC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CGI</w:t>
                              </w:r>
                            </w:sdtContent>
                          </w:sdt>
                        </w:p>
                        <w:p w14:paraId="1005C49F" w14:textId="77777777" w:rsidR="007F47F7" w:rsidRDefault="00C16C3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F47F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[Subtítulo del documento]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87A5173" w14:textId="77777777" w:rsidR="007F47F7" w:rsidRDefault="007F47F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37098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93A6E3" w14:textId="77777777" w:rsidR="007F47F7" w:rsidRDefault="007F47F7">
          <w:pPr>
            <w:pStyle w:val="TtuloTDC"/>
          </w:pPr>
          <w:r>
            <w:t>Contenido</w:t>
          </w:r>
        </w:p>
        <w:p w14:paraId="4675FA8D" w14:textId="77777777" w:rsidR="00355D2B" w:rsidRDefault="00665FAF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134269626" w:history="1">
            <w:r w:rsidR="00355D2B" w:rsidRPr="003631D1">
              <w:rPr>
                <w:rStyle w:val="Hipervnculo"/>
                <w:noProof/>
              </w:rPr>
              <w:t>Titulo 1</w:t>
            </w:r>
            <w:r w:rsidR="00355D2B">
              <w:rPr>
                <w:noProof/>
                <w:webHidden/>
              </w:rPr>
              <w:tab/>
            </w:r>
            <w:r w:rsidR="00355D2B">
              <w:rPr>
                <w:noProof/>
                <w:webHidden/>
              </w:rPr>
              <w:fldChar w:fldCharType="begin"/>
            </w:r>
            <w:r w:rsidR="00355D2B">
              <w:rPr>
                <w:noProof/>
                <w:webHidden/>
              </w:rPr>
              <w:instrText xml:space="preserve"> PAGEREF _Toc134269626 \h </w:instrText>
            </w:r>
            <w:r w:rsidR="00355D2B">
              <w:rPr>
                <w:noProof/>
                <w:webHidden/>
              </w:rPr>
            </w:r>
            <w:r w:rsidR="00355D2B">
              <w:rPr>
                <w:noProof/>
                <w:webHidden/>
              </w:rPr>
              <w:fldChar w:fldCharType="separate"/>
            </w:r>
            <w:r w:rsidR="00355D2B">
              <w:rPr>
                <w:noProof/>
                <w:webHidden/>
              </w:rPr>
              <w:t>1</w:t>
            </w:r>
            <w:r w:rsidR="00355D2B">
              <w:rPr>
                <w:noProof/>
                <w:webHidden/>
              </w:rPr>
              <w:fldChar w:fldCharType="end"/>
            </w:r>
          </w:hyperlink>
        </w:p>
        <w:p w14:paraId="3719D3E2" w14:textId="77777777" w:rsidR="00355D2B" w:rsidRDefault="00C16C3A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s-ES"/>
            </w:rPr>
          </w:pPr>
          <w:hyperlink w:anchor="_Toc134269627" w:history="1">
            <w:r w:rsidR="00355D2B" w:rsidRPr="003631D1">
              <w:rPr>
                <w:rStyle w:val="Hipervnculo"/>
                <w:noProof/>
              </w:rPr>
              <w:t>Titulo 2</w:t>
            </w:r>
            <w:r w:rsidR="00355D2B">
              <w:rPr>
                <w:noProof/>
                <w:webHidden/>
              </w:rPr>
              <w:tab/>
            </w:r>
            <w:r w:rsidR="00355D2B">
              <w:rPr>
                <w:noProof/>
                <w:webHidden/>
              </w:rPr>
              <w:fldChar w:fldCharType="begin"/>
            </w:r>
            <w:r w:rsidR="00355D2B">
              <w:rPr>
                <w:noProof/>
                <w:webHidden/>
              </w:rPr>
              <w:instrText xml:space="preserve"> PAGEREF _Toc134269627 \h </w:instrText>
            </w:r>
            <w:r w:rsidR="00355D2B">
              <w:rPr>
                <w:noProof/>
                <w:webHidden/>
              </w:rPr>
            </w:r>
            <w:r w:rsidR="00355D2B">
              <w:rPr>
                <w:noProof/>
                <w:webHidden/>
              </w:rPr>
              <w:fldChar w:fldCharType="separate"/>
            </w:r>
            <w:r w:rsidR="00355D2B">
              <w:rPr>
                <w:noProof/>
                <w:webHidden/>
              </w:rPr>
              <w:t>1</w:t>
            </w:r>
            <w:r w:rsidR="00355D2B">
              <w:rPr>
                <w:noProof/>
                <w:webHidden/>
              </w:rPr>
              <w:fldChar w:fldCharType="end"/>
            </w:r>
          </w:hyperlink>
        </w:p>
        <w:p w14:paraId="74E244B6" w14:textId="77777777" w:rsidR="00355D2B" w:rsidRDefault="00C16C3A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134269628" w:history="1">
            <w:r w:rsidR="00355D2B" w:rsidRPr="003631D1">
              <w:rPr>
                <w:rStyle w:val="Hipervnculo"/>
                <w:noProof/>
              </w:rPr>
              <w:t>Titulo 3</w:t>
            </w:r>
            <w:r w:rsidR="00355D2B">
              <w:rPr>
                <w:noProof/>
                <w:webHidden/>
              </w:rPr>
              <w:tab/>
            </w:r>
            <w:r w:rsidR="00355D2B">
              <w:rPr>
                <w:noProof/>
                <w:webHidden/>
              </w:rPr>
              <w:fldChar w:fldCharType="begin"/>
            </w:r>
            <w:r w:rsidR="00355D2B">
              <w:rPr>
                <w:noProof/>
                <w:webHidden/>
              </w:rPr>
              <w:instrText xml:space="preserve"> PAGEREF _Toc134269628 \h </w:instrText>
            </w:r>
            <w:r w:rsidR="00355D2B">
              <w:rPr>
                <w:noProof/>
                <w:webHidden/>
              </w:rPr>
            </w:r>
            <w:r w:rsidR="00355D2B">
              <w:rPr>
                <w:noProof/>
                <w:webHidden/>
              </w:rPr>
              <w:fldChar w:fldCharType="separate"/>
            </w:r>
            <w:r w:rsidR="00355D2B">
              <w:rPr>
                <w:noProof/>
                <w:webHidden/>
              </w:rPr>
              <w:t>1</w:t>
            </w:r>
            <w:r w:rsidR="00355D2B">
              <w:rPr>
                <w:noProof/>
                <w:webHidden/>
              </w:rPr>
              <w:fldChar w:fldCharType="end"/>
            </w:r>
          </w:hyperlink>
        </w:p>
        <w:p w14:paraId="2773027D" w14:textId="77777777" w:rsidR="007F47F7" w:rsidRDefault="00665FAF">
          <w:pPr>
            <w:sectPr w:rsidR="007F47F7" w:rsidSect="00AC7925">
              <w:pgSz w:w="11906" w:h="16838"/>
              <w:pgMar w:top="1417" w:right="1701" w:bottom="1417" w:left="1701" w:header="708" w:footer="708" w:gutter="0"/>
              <w:pgNumType w:start="0"/>
              <w:cols w:space="708"/>
              <w:docGrid w:linePitch="360"/>
            </w:sectPr>
          </w:pPr>
          <w:r>
            <w:rPr>
              <w:rFonts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02333F5E" w14:textId="6FB9E9BB" w:rsidR="00355D2B" w:rsidRDefault="00644DC7" w:rsidP="00644DC7">
      <w:r>
        <w:rPr>
          <w:noProof/>
        </w:rPr>
        <w:lastRenderedPageBreak/>
        <w:drawing>
          <wp:inline distT="0" distB="0" distL="0" distR="0" wp14:anchorId="2AA5BDCA" wp14:editId="6DE85966">
            <wp:extent cx="5400040" cy="3035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A07F" w14:textId="716D92D4" w:rsidR="00644DC7" w:rsidRDefault="00644DC7" w:rsidP="00644DC7">
      <w:r>
        <w:rPr>
          <w:noProof/>
        </w:rPr>
        <w:drawing>
          <wp:inline distT="0" distB="0" distL="0" distR="0" wp14:anchorId="6E5B5150" wp14:editId="4D09ADFA">
            <wp:extent cx="5400040" cy="47663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0E6B2" w14:textId="07644131" w:rsidR="00644DC7" w:rsidRDefault="00644DC7" w:rsidP="00644DC7">
      <w:r>
        <w:rPr>
          <w:noProof/>
        </w:rPr>
        <w:lastRenderedPageBreak/>
        <w:drawing>
          <wp:inline distT="0" distB="0" distL="0" distR="0" wp14:anchorId="099D2468" wp14:editId="7C0BE76B">
            <wp:extent cx="5400040" cy="9232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AFD9" w14:textId="5AB1173E" w:rsidR="00644DC7" w:rsidRDefault="00644DC7" w:rsidP="00644DC7">
      <w:r>
        <w:rPr>
          <w:noProof/>
        </w:rPr>
        <w:drawing>
          <wp:inline distT="0" distB="0" distL="0" distR="0" wp14:anchorId="56D59743" wp14:editId="445479AD">
            <wp:extent cx="5400040" cy="9385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DF9A" w14:textId="6DC72041" w:rsidR="00644DC7" w:rsidRDefault="00644DC7" w:rsidP="00644DC7">
      <w:r>
        <w:rPr>
          <w:noProof/>
        </w:rPr>
        <w:drawing>
          <wp:inline distT="0" distB="0" distL="0" distR="0" wp14:anchorId="35EF6DC9" wp14:editId="74E10DD3">
            <wp:extent cx="5400040" cy="5740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6144" w14:textId="196E9096" w:rsidR="00644DC7" w:rsidRDefault="00644DC7" w:rsidP="00644DC7">
      <w:r>
        <w:rPr>
          <w:noProof/>
        </w:rPr>
        <w:drawing>
          <wp:inline distT="0" distB="0" distL="0" distR="0" wp14:anchorId="41AD8E87" wp14:editId="5EDFB799">
            <wp:extent cx="5400040" cy="834390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F92F" w14:textId="27B1B36F" w:rsidR="00644DC7" w:rsidRDefault="00644DC7" w:rsidP="00644DC7">
      <w:r>
        <w:rPr>
          <w:noProof/>
        </w:rPr>
        <w:drawing>
          <wp:inline distT="0" distB="0" distL="0" distR="0" wp14:anchorId="5DB46A76" wp14:editId="4A67F6B8">
            <wp:extent cx="5400040" cy="2703195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8303" w14:textId="504F0A00" w:rsidR="00644DC7" w:rsidRDefault="00644DC7" w:rsidP="00644DC7">
      <w:r>
        <w:rPr>
          <w:noProof/>
        </w:rPr>
        <w:lastRenderedPageBreak/>
        <w:drawing>
          <wp:inline distT="0" distB="0" distL="0" distR="0" wp14:anchorId="033F7B05" wp14:editId="66F7C84B">
            <wp:extent cx="5400040" cy="2372995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6A25" w14:textId="4ACBC35B" w:rsidR="00644DC7" w:rsidRDefault="00644DC7" w:rsidP="00644DC7">
      <w:r>
        <w:rPr>
          <w:noProof/>
        </w:rPr>
        <w:drawing>
          <wp:inline distT="0" distB="0" distL="0" distR="0" wp14:anchorId="1D6BCC9D" wp14:editId="7F92396B">
            <wp:extent cx="5400040" cy="2508885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594C" w14:textId="2F598470" w:rsidR="00644DC7" w:rsidRPr="00355D2B" w:rsidRDefault="00644DC7" w:rsidP="00644DC7">
      <w:r>
        <w:rPr>
          <w:noProof/>
        </w:rPr>
        <w:drawing>
          <wp:inline distT="0" distB="0" distL="0" distR="0" wp14:anchorId="183A89A5" wp14:editId="5A7FA418">
            <wp:extent cx="5400040" cy="158623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DC7" w:rsidRPr="00355D2B" w:rsidSect="00FE6068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F8565" w14:textId="77777777" w:rsidR="00C16C3A" w:rsidRDefault="00C16C3A" w:rsidP="007F47F7">
      <w:pPr>
        <w:spacing w:after="0" w:line="240" w:lineRule="auto"/>
      </w:pPr>
      <w:r>
        <w:separator/>
      </w:r>
    </w:p>
  </w:endnote>
  <w:endnote w:type="continuationSeparator" w:id="0">
    <w:p w14:paraId="15C61D99" w14:textId="77777777" w:rsidR="00C16C3A" w:rsidRDefault="00C16C3A" w:rsidP="007F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B045E" w14:textId="77777777" w:rsidR="000F1344" w:rsidRPr="000F1344" w:rsidRDefault="00743DAC" w:rsidP="0073172D">
    <w:pPr>
      <w:tabs>
        <w:tab w:val="center" w:pos="4550"/>
        <w:tab w:val="left" w:pos="5818"/>
      </w:tabs>
      <w:ind w:right="260"/>
      <w:jc w:val="right"/>
      <w:rPr>
        <w:color w:val="323E4F" w:themeColor="text2" w:themeShade="BF"/>
        <w:sz w:val="24"/>
        <w:szCs w:val="24"/>
      </w:rPr>
    </w:pPr>
    <w:r>
      <w:rPr>
        <w:noProof/>
        <w:color w:val="8496B0" w:themeColor="text2" w:themeTint="99"/>
        <w:spacing w:val="60"/>
        <w:sz w:val="24"/>
        <w:szCs w:val="24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0F55C" wp14:editId="34C17941">
              <wp:simplePos x="0" y="0"/>
              <wp:positionH relativeFrom="column">
                <wp:posOffset>2098</wp:posOffset>
              </wp:positionH>
              <wp:positionV relativeFrom="bottomMargin">
                <wp:posOffset>86658</wp:posOffset>
              </wp:positionV>
              <wp:extent cx="5335200" cy="584522"/>
              <wp:effectExtent l="0" t="0" r="18415" b="25400"/>
              <wp:wrapNone/>
              <wp:docPr id="50" name="Cuadro de texto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35200" cy="58452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6077E02" w14:textId="77777777" w:rsidR="00743DAC" w:rsidRDefault="00743DAC" w:rsidP="00743DAC">
                          <w:pPr>
                            <w:spacing w:after="0" w:line="240" w:lineRule="auto"/>
                          </w:pPr>
                          <w:r>
                            <w:t>Publicado en España bajo licencia</w:t>
                          </w:r>
                        </w:p>
                        <w:p w14:paraId="3879BD36" w14:textId="77777777" w:rsidR="00743DAC" w:rsidRDefault="00743DAC" w:rsidP="00743DAC">
                          <w:pPr>
                            <w:spacing w:after="0" w:line="240" w:lineRule="auto"/>
                          </w:pPr>
                          <w:r>
                            <w:t>Creative Commons Reconocimiento-No Comercial-Compartir Igual 4.0 (CC BY-NC-SA)</w:t>
                          </w:r>
                        </w:p>
                        <w:p w14:paraId="315C9A15" w14:textId="77777777" w:rsidR="00743DAC" w:rsidRDefault="00C16C3A" w:rsidP="00743DAC">
                          <w:pPr>
                            <w:spacing w:line="240" w:lineRule="auto"/>
                          </w:pPr>
                          <w:hyperlink r:id="rId1" w:history="1">
                            <w:r w:rsidR="00743DAC" w:rsidRPr="000F1344">
                              <w:rPr>
                                <w:rStyle w:val="Hipervnculo"/>
                              </w:rPr>
                              <w:t>https://creativecommons.org/licenses/by-nc-sa/4.0/deed.es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B0F55C" id="_x0000_t202" coordsize="21600,21600" o:spt="202" path="m,l,21600r21600,l21600,xe">
              <v:stroke joinstyle="miter"/>
              <v:path gradientshapeok="t" o:connecttype="rect"/>
            </v:shapetype>
            <v:shape id="Cuadro de texto 50" o:spid="_x0000_s1057" type="#_x0000_t202" style="position:absolute;left:0;text-align:left;margin-left:.15pt;margin-top:6.8pt;width:420.1pt;height:46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" fillcolor="white [3201]" strokecolor="white [3212]" strokeweight=".5pt">
              <v:textbox>
                <w:txbxContent>
                  <w:p w14:paraId="16077E02" w14:textId="77777777" w:rsidR="00743DAC" w:rsidRDefault="00743DAC" w:rsidP="00743DAC">
                    <w:pPr>
                      <w:spacing w:after="0" w:line="240" w:lineRule="auto"/>
                    </w:pPr>
                    <w:r>
                      <w:t>Publicado en España bajo licencia</w:t>
                    </w:r>
                  </w:p>
                  <w:p w14:paraId="3879BD36" w14:textId="77777777" w:rsidR="00743DAC" w:rsidRDefault="00743DAC" w:rsidP="00743DAC">
                    <w:pPr>
                      <w:spacing w:after="0" w:line="240" w:lineRule="auto"/>
                    </w:pPr>
                    <w:r>
                      <w:t>Creative Commons Reconocimiento-No Comercial-Compartir Igual 4.0 (CC BY-NC-SA)</w:t>
                    </w:r>
                  </w:p>
                  <w:p w14:paraId="315C9A15" w14:textId="77777777" w:rsidR="00743DAC" w:rsidRDefault="00C16C3A" w:rsidP="00743DAC">
                    <w:pPr>
                      <w:spacing w:line="240" w:lineRule="auto"/>
                    </w:pPr>
                    <w:hyperlink r:id="rId2" w:history="1">
                      <w:r w:rsidR="00743DAC" w:rsidRPr="000F1344">
                        <w:rPr>
                          <w:rStyle w:val="Hipervnculo"/>
                        </w:rPr>
                        <w:t>https://creativecommons.org/licenses/by-nc-sa/4.0/deed.es</w:t>
                      </w:r>
                    </w:hyperlink>
                  </w:p>
                </w:txbxContent>
              </v:textbox>
              <w10:wrap anchory="margin"/>
            </v:shape>
          </w:pict>
        </mc:Fallback>
      </mc:AlternateContent>
    </w:r>
    <w:sdt>
      <w:sdtPr>
        <w:rPr>
          <w:color w:val="323E4F" w:themeColor="text2" w:themeShade="BF"/>
          <w:sz w:val="24"/>
          <w:szCs w:val="24"/>
        </w:rPr>
        <w:id w:val="372513322"/>
        <w:docPartObj>
          <w:docPartGallery w:val="Page Numbers (Bottom of Page)"/>
          <w:docPartUnique/>
        </w:docPartObj>
      </w:sdtPr>
      <w:sdtEndPr/>
      <w:sdtContent>
        <w:r w:rsidRPr="00743DAC">
          <w:rPr>
            <w:noProof/>
            <w:color w:val="323E4F" w:themeColor="text2" w:themeShade="BF"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4896" behindDoc="0" locked="0" layoutInCell="1" allowOverlap="1" wp14:anchorId="7D557A3E" wp14:editId="533F8F3D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34" name="Rectángulo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547D2248" w14:textId="77777777" w:rsidR="00743DAC" w:rsidRDefault="00743DAC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D557A3E" id="Rectángulo 34" o:spid="_x0000_s1058" style="position:absolute;left:0;text-align:left;margin-left:0;margin-top:0;width:60pt;height:70.5pt;z-index:25166489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547D2248" w14:textId="77777777" w:rsidR="00743DAC" w:rsidRDefault="00743DAC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8B2FB" w14:textId="77777777" w:rsidR="007F47F7" w:rsidRDefault="0059786B">
    <w:pPr>
      <w:pStyle w:val="Piedepgina"/>
    </w:pPr>
    <w:r>
      <w:rPr>
        <w:noProof/>
      </w:rPr>
      <w:drawing>
        <wp:anchor distT="0" distB="0" distL="114300" distR="114300" simplePos="0" relativeHeight="251662848" behindDoc="0" locked="0" layoutInCell="1" allowOverlap="1" wp14:anchorId="4866F498" wp14:editId="30C25877">
          <wp:simplePos x="0" y="0"/>
          <wp:positionH relativeFrom="column">
            <wp:posOffset>-51435</wp:posOffset>
          </wp:positionH>
          <wp:positionV relativeFrom="page">
            <wp:posOffset>9988550</wp:posOffset>
          </wp:positionV>
          <wp:extent cx="4338320" cy="300990"/>
          <wp:effectExtent l="0" t="0" r="5080" b="3810"/>
          <wp:wrapNone/>
          <wp:docPr id="49" name="Imagen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38378" cy="30099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hyperlink r:id="rId2" w:history="1">
      <w:r w:rsidR="00571D81" w:rsidRPr="0059786B">
        <w:rPr>
          <w:rStyle w:val="Hipervnculo"/>
          <w:sz w:val="18"/>
          <w:szCs w:val="18"/>
        </w:rPr>
        <w:t>https://creativecommons.org/licenses/by-nc-sa/4.0/deed.es_ES</w:t>
      </w:r>
    </w:hyperlink>
    <w:r w:rsidR="007F47F7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800" behindDoc="0" locked="0" layoutInCell="1" allowOverlap="1" wp14:anchorId="2AC8A0A1" wp14:editId="6DC6FA5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F0F4660" w14:textId="77777777" w:rsidR="007F47F7" w:rsidRDefault="007F47F7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[Fecha]</w:t>
                                </w:r>
                              </w:p>
                            </w:sdtContent>
                          </w:sdt>
                          <w:p w14:paraId="580B90CA" w14:textId="77777777" w:rsidR="007F47F7" w:rsidRDefault="007F47F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AC8A0A1" id="Grupo 37" o:spid="_x0000_s1059" style="position:absolute;left:0;text-align:left;margin-left:416.8pt;margin-top:0;width:468pt;height:25.2pt;z-index:25166080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">
              <v:rect id="Rectángulo 38" o:spid="_x0000_s106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6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0F0F4660" w14:textId="77777777" w:rsidR="007F47F7" w:rsidRDefault="007F47F7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[Fecha]</w:t>
                          </w:r>
                        </w:p>
                      </w:sdtContent>
                    </w:sdt>
                    <w:p w14:paraId="580B90CA" w14:textId="77777777" w:rsidR="007F47F7" w:rsidRDefault="007F47F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="007F47F7">
      <w:rPr>
        <w:noProof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057E716A" wp14:editId="5ED19D9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649362" w14:textId="77777777" w:rsidR="007F47F7" w:rsidRDefault="007F47F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57E716A" id="Rectángulo 40" o:spid="_x0000_s1062" style="position:absolute;left:0;text-align:left;margin-left:0;margin-top:0;width:36pt;height:25.2pt;z-index:25165772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E5xLsG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7A649362" w14:textId="77777777" w:rsidR="007F47F7" w:rsidRDefault="007F47F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036AB" w14:textId="77777777" w:rsidR="00C16C3A" w:rsidRDefault="00C16C3A" w:rsidP="007F47F7">
      <w:pPr>
        <w:spacing w:after="0" w:line="240" w:lineRule="auto"/>
      </w:pPr>
      <w:r>
        <w:separator/>
      </w:r>
    </w:p>
  </w:footnote>
  <w:footnote w:type="continuationSeparator" w:id="0">
    <w:p w14:paraId="64C09D2D" w14:textId="77777777" w:rsidR="00C16C3A" w:rsidRDefault="00C16C3A" w:rsidP="007F47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EBBCA" w14:textId="505F3E99" w:rsidR="00FE6068" w:rsidRDefault="00FE6068">
    <w:pPr>
      <w:pStyle w:val="Encabezado"/>
    </w:pPr>
    <w:r w:rsidRPr="00FE6068">
      <w:t>Adrián Delgado</w:t>
    </w:r>
    <w:r w:rsidR="00D05497">
      <w:t xml:space="preserve"> Rodríguez</w:t>
    </w:r>
    <w:r w:rsidRPr="00FE6068">
      <w:tab/>
    </w:r>
    <w:r w:rsidR="00644DC7">
      <w:t>CGI</w:t>
    </w:r>
    <w:r w:rsidRPr="00FE6068">
      <w:tab/>
    </w:r>
    <w:r w:rsidR="00644DC7">
      <w:t>Aplicaciones Web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6A3C" w14:textId="77777777" w:rsidR="007F47F7" w:rsidRDefault="00A53285">
    <w:pPr>
      <w:pStyle w:val="Encabezado"/>
    </w:pPr>
    <w:r>
      <w:t>Adrián Delgado</w:t>
    </w:r>
    <w:r>
      <w:ptab w:relativeTo="margin" w:alignment="center" w:leader="none"/>
    </w:r>
    <w:sdt>
      <w:sdtPr>
        <w:id w:val="968859947"/>
        <w:placeholder>
          <w:docPart w:val="9F5AAE95E63145CFB576DCBA64581882"/>
        </w:placeholder>
        <w:temporary/>
        <w:showingPlcHdr/>
        <w15:appearance w15:val="hidden"/>
      </w:sdtPr>
      <w:sdtEndPr/>
      <w:sdtContent>
        <w:r>
          <w:t>[Escriba aquí]</w:t>
        </w:r>
      </w:sdtContent>
    </w:sdt>
    <w:r>
      <w:ptab w:relativeTo="margin" w:alignment="right" w:leader="none"/>
    </w:r>
    <w:r>
      <w:t>Asignatura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DC7"/>
    <w:rsid w:val="00016B34"/>
    <w:rsid w:val="000F1344"/>
    <w:rsid w:val="00160EBA"/>
    <w:rsid w:val="002E5C22"/>
    <w:rsid w:val="002F4143"/>
    <w:rsid w:val="00355D2B"/>
    <w:rsid w:val="00416C9D"/>
    <w:rsid w:val="004876EE"/>
    <w:rsid w:val="005318E6"/>
    <w:rsid w:val="00571D81"/>
    <w:rsid w:val="00585FDE"/>
    <w:rsid w:val="0059786B"/>
    <w:rsid w:val="005F7788"/>
    <w:rsid w:val="00641895"/>
    <w:rsid w:val="00644DC7"/>
    <w:rsid w:val="00665FAF"/>
    <w:rsid w:val="006A0CA3"/>
    <w:rsid w:val="0073172D"/>
    <w:rsid w:val="00743DAC"/>
    <w:rsid w:val="007F47F7"/>
    <w:rsid w:val="008613F0"/>
    <w:rsid w:val="00881609"/>
    <w:rsid w:val="009A61D7"/>
    <w:rsid w:val="009E1477"/>
    <w:rsid w:val="009F780F"/>
    <w:rsid w:val="00A31607"/>
    <w:rsid w:val="00A40998"/>
    <w:rsid w:val="00A53285"/>
    <w:rsid w:val="00AC7925"/>
    <w:rsid w:val="00B27A3D"/>
    <w:rsid w:val="00B8178F"/>
    <w:rsid w:val="00BA2A16"/>
    <w:rsid w:val="00C16C3A"/>
    <w:rsid w:val="00C51C32"/>
    <w:rsid w:val="00CD77FB"/>
    <w:rsid w:val="00D05497"/>
    <w:rsid w:val="00D25DE1"/>
    <w:rsid w:val="00D4057B"/>
    <w:rsid w:val="00DF215F"/>
    <w:rsid w:val="00DF621D"/>
    <w:rsid w:val="00EF2164"/>
    <w:rsid w:val="00FE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426254"/>
  <w15:chartTrackingRefBased/>
  <w15:docId w15:val="{C1F43B0D-2E59-4DF3-87A6-C3661D74F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FDE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7F47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5F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65F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F47F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F47F7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F4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F47F7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F47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47F7"/>
  </w:style>
  <w:style w:type="paragraph" w:styleId="Piedepgina">
    <w:name w:val="footer"/>
    <w:basedOn w:val="Normal"/>
    <w:link w:val="PiedepginaCar"/>
    <w:uiPriority w:val="99"/>
    <w:unhideWhenUsed/>
    <w:rsid w:val="007F47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47F7"/>
  </w:style>
  <w:style w:type="character" w:styleId="Hipervnculo">
    <w:name w:val="Hyperlink"/>
    <w:basedOn w:val="Fuentedeprrafopredeter"/>
    <w:uiPriority w:val="99"/>
    <w:unhideWhenUsed/>
    <w:rsid w:val="005978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786B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665FAF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665FAF"/>
    <w:pPr>
      <w:spacing w:after="0"/>
      <w:ind w:left="220"/>
      <w:jc w:val="left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665FAF"/>
    <w:pPr>
      <w:spacing w:after="0"/>
      <w:ind w:left="440"/>
      <w:jc w:val="left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665FAF"/>
    <w:pPr>
      <w:spacing w:after="0"/>
      <w:ind w:left="660"/>
      <w:jc w:val="left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665FAF"/>
    <w:pPr>
      <w:spacing w:after="0"/>
      <w:ind w:left="880"/>
      <w:jc w:val="left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665FAF"/>
    <w:pPr>
      <w:spacing w:after="0"/>
      <w:ind w:left="1100"/>
      <w:jc w:val="left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665FAF"/>
    <w:pPr>
      <w:spacing w:after="0"/>
      <w:ind w:left="1320"/>
      <w:jc w:val="left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665FAF"/>
    <w:pPr>
      <w:spacing w:after="0"/>
      <w:ind w:left="1540"/>
      <w:jc w:val="left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665FAF"/>
    <w:pPr>
      <w:spacing w:after="0"/>
      <w:ind w:left="1760"/>
      <w:jc w:val="left"/>
    </w:pPr>
    <w:rPr>
      <w:rFonts w:cstheme="minorHAns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665F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65F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8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-nc-sa/4.0/deed.es" TargetMode="External"/><Relationship Id="rId1" Type="http://schemas.openxmlformats.org/officeDocument/2006/relationships/hyperlink" Target="https://creativecommons.org/licenses/by-nc-sa/4.0/deed.es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-nc-sa/4.0/deed.es_ES" TargetMode="External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rian\Documents\Plantillas%20personalizadas%20de%20Office\Entrega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F5AAE95E63145CFB576DCBA645818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7267A2-2885-4D3E-8F56-12DEDAD39026}"/>
      </w:docPartPr>
      <w:docPartBody>
        <w:p w:rsidR="00000000" w:rsidRDefault="00EC0188">
          <w:pPr>
            <w:pStyle w:val="9F5AAE95E63145CFB576DCBA64581882"/>
          </w:pPr>
          <w: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188"/>
    <w:rsid w:val="00EC0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F5AAE95E63145CFB576DCBA64581882">
    <w:name w:val="9F5AAE95E63145CFB576DCBA645818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087F0F-B1AE-476D-AC79-58807EFB2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Entregas.dotx</Template>
  <TotalTime>14</TotalTime>
  <Pages>5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La arboleda</Company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CGI</dc:title>
  <dc:subject/>
  <dc:creator>Adrian Delgado</dc:creator>
  <cp:keywords/>
  <dc:description/>
  <cp:lastModifiedBy>Adrian Delgado</cp:lastModifiedBy>
  <cp:revision>1</cp:revision>
  <dcterms:created xsi:type="dcterms:W3CDTF">2024-02-19T22:03:00Z</dcterms:created>
  <dcterms:modified xsi:type="dcterms:W3CDTF">2024-02-19T22:17:00Z</dcterms:modified>
</cp:coreProperties>
</file>